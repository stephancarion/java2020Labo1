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FA2EFE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FA2EFE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E02A38" w:rsidP="00FA2EFE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FA2EFE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FA2EFE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DA6401" w:rsidRDefault="00DA6401" w:rsidP="00083EA2">
      <w:pPr>
        <w:pStyle w:val="Listepoints"/>
      </w:pPr>
      <w:r>
        <w:t>Visiteur : toute personne désirant avoir des informations sur les stages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8345C2" w:rsidRPr="008E2AE9" w:rsidRDefault="008345C2" w:rsidP="008345C2">
      <w:pPr>
        <w:pStyle w:val="Titre3"/>
      </w:pPr>
      <w:r w:rsidRPr="008E2AE9">
        <w:t>Création d’un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>pouvoir créer un stage avec un nom une date et heure de début et une heure et date de fin.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>créer un espace qui permettra au participant du stage de collaborer à l’organisation du stage.</w:t>
      </w:r>
    </w:p>
    <w:p w:rsidR="008345C2" w:rsidRPr="008E2AE9" w:rsidRDefault="008345C2" w:rsidP="008345C2">
      <w:pPr>
        <w:pStyle w:val="Titre3"/>
      </w:pPr>
      <w:r>
        <w:t xml:space="preserve">Ajout d’une activité à </w:t>
      </w:r>
      <w:r w:rsidRPr="008E2AE9">
        <w:t>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 xml:space="preserve">pouvoir ajouter une activité à un stage 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 xml:space="preserve">afin de pouvoir créer le planning </w:t>
      </w:r>
    </w:p>
    <w:p w:rsidR="00991714" w:rsidRDefault="00991714" w:rsidP="00991714">
      <w:pPr>
        <w:pStyle w:val="Titre3"/>
      </w:pPr>
      <w:r>
        <w:t>Afficher horaire du stage</w:t>
      </w:r>
    </w:p>
    <w:p w:rsidR="00991714" w:rsidRDefault="00991714" w:rsidP="00991714">
      <w:pPr>
        <w:pStyle w:val="userstory"/>
      </w:pPr>
      <w:r>
        <w:t>En tant que :</w:t>
      </w:r>
      <w:r>
        <w:tab/>
      </w:r>
      <w:r w:rsidR="00DA6401">
        <w:t>Visiteur</w:t>
      </w:r>
    </w:p>
    <w:p w:rsidR="00991714" w:rsidRDefault="00991714" w:rsidP="00991714">
      <w:pPr>
        <w:pStyle w:val="userstory"/>
      </w:pPr>
      <w:r>
        <w:t xml:space="preserve">Je veux : </w:t>
      </w:r>
      <w:r>
        <w:tab/>
        <w:t xml:space="preserve">pouvoir afficher l’horaire des activités du stage </w:t>
      </w:r>
    </w:p>
    <w:p w:rsidR="00991714" w:rsidRDefault="00991714" w:rsidP="00991714">
      <w:pPr>
        <w:pStyle w:val="userstory"/>
      </w:pPr>
      <w:r>
        <w:t xml:space="preserve">Afin de : </w:t>
      </w:r>
      <w:r>
        <w:tab/>
        <w:t>afin d’organiser mon temps</w:t>
      </w:r>
    </w:p>
    <w:p w:rsidR="00DA6401" w:rsidRDefault="00275F8B" w:rsidP="00DA6401">
      <w:pPr>
        <w:pStyle w:val="Titre3"/>
      </w:pPr>
      <w:r>
        <w:t>Ajouter un Participant</w:t>
      </w:r>
    </w:p>
    <w:p w:rsidR="00DA6401" w:rsidRDefault="00DA6401" w:rsidP="00DA6401">
      <w:pPr>
        <w:pStyle w:val="userstory"/>
      </w:pPr>
      <w:r>
        <w:t>En tant que :</w:t>
      </w:r>
      <w:r>
        <w:tab/>
        <w:t>organisateur</w:t>
      </w:r>
    </w:p>
    <w:p w:rsidR="00DA6401" w:rsidRDefault="00DA6401" w:rsidP="00DA6401">
      <w:pPr>
        <w:pStyle w:val="userstory"/>
      </w:pPr>
      <w:r>
        <w:t xml:space="preserve">Je veux : </w:t>
      </w:r>
      <w:r>
        <w:tab/>
        <w:t>pouvoir ajouter un participant à la liste des participants</w:t>
      </w:r>
    </w:p>
    <w:p w:rsidR="00DA6401" w:rsidRDefault="00DA6401" w:rsidP="00DA6401">
      <w:pPr>
        <w:pStyle w:val="userstory"/>
      </w:pPr>
      <w:r>
        <w:t xml:space="preserve">Afin de : </w:t>
      </w:r>
      <w:r>
        <w:tab/>
        <w:t>afin de de pouvoir gérer leur participation au stage.</w:t>
      </w:r>
    </w:p>
    <w:p w:rsidR="00DC2F89" w:rsidRDefault="00DC2F89" w:rsidP="00DC2F89">
      <w:pPr>
        <w:pStyle w:val="Titre4"/>
      </w:pPr>
      <w:r w:rsidRPr="00DC2F89">
        <w:t>Scénario</w:t>
      </w:r>
      <w:r>
        <w:t> :</w:t>
      </w:r>
    </w:p>
    <w:p w:rsid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Demande le nom et le prénom</w:t>
      </w:r>
    </w:p>
    <w:p w:rsid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Si la personne existe afficher ses coordonnés et éventuellement les mettre à jour.</w:t>
      </w:r>
      <w:r>
        <w:br/>
        <w:t xml:space="preserve">sinon encoder ses autres </w:t>
      </w:r>
      <w:r w:rsidR="00B40FF2">
        <w:t>coordonnées</w:t>
      </w:r>
      <w:r w:rsidR="00E02A38">
        <w:t>.</w:t>
      </w:r>
    </w:p>
    <w:p w:rsidR="00E02A38" w:rsidRDefault="00E02A38" w:rsidP="00E02A38">
      <w:pPr>
        <w:pStyle w:val="Titre3"/>
      </w:pPr>
      <w:r>
        <w:t>Inscrire un participant une activité d’un stage</w:t>
      </w:r>
    </w:p>
    <w:p w:rsidR="00E02A38" w:rsidRDefault="00E02A38" w:rsidP="00E02A38">
      <w:pPr>
        <w:pStyle w:val="userstory"/>
      </w:pPr>
      <w:r>
        <w:t>En tant que :</w:t>
      </w:r>
      <w:r>
        <w:tab/>
      </w:r>
      <w:r>
        <w:t>participant</w:t>
      </w:r>
    </w:p>
    <w:p w:rsidR="00E02A38" w:rsidRDefault="00E02A38" w:rsidP="00E02A38">
      <w:pPr>
        <w:pStyle w:val="userstory"/>
      </w:pPr>
      <w:r>
        <w:t xml:space="preserve">Je veux : </w:t>
      </w:r>
      <w:r>
        <w:tab/>
        <w:t xml:space="preserve">pouvoir </w:t>
      </w:r>
      <w:r>
        <w:t>m’inscrire à certaines activités d’un stage</w:t>
      </w:r>
    </w:p>
    <w:p w:rsidR="00E02A38" w:rsidRDefault="00E02A38" w:rsidP="00E02A38">
      <w:pPr>
        <w:pStyle w:val="userstory"/>
      </w:pPr>
      <w:r>
        <w:t xml:space="preserve">Afin de : </w:t>
      </w:r>
      <w:r>
        <w:tab/>
      </w:r>
      <w:r>
        <w:t>afin de pouvoir réserver une place lors des activités</w:t>
      </w:r>
      <w:r>
        <w:t>.</w:t>
      </w:r>
    </w:p>
    <w:p w:rsidR="00E75AAC" w:rsidRDefault="00E75AAC" w:rsidP="00E75AAC">
      <w:pPr>
        <w:pStyle w:val="Titre3"/>
      </w:pPr>
      <w:r>
        <w:t>Affecter un tarif en fonction de l’inscription d’un participant</w:t>
      </w:r>
    </w:p>
    <w:p w:rsidR="00E02A38" w:rsidRDefault="00E75AAC" w:rsidP="00E75AAC">
      <w:pPr>
        <w:pStyle w:val="userstory"/>
      </w:pPr>
      <w:r>
        <w:t>En tant que :</w:t>
      </w:r>
      <w:r>
        <w:tab/>
        <w:t>trésorier</w:t>
      </w:r>
    </w:p>
    <w:p w:rsidR="00E75AAC" w:rsidRDefault="00E75AAC" w:rsidP="00E75AAC">
      <w:pPr>
        <w:pStyle w:val="userstory"/>
      </w:pPr>
      <w:r>
        <w:t xml:space="preserve">Je veux : </w:t>
      </w:r>
      <w:r>
        <w:tab/>
      </w:r>
      <w:r>
        <w:t>pouvoir affecter un des tarifs à l’inscription d’un participant</w:t>
      </w:r>
    </w:p>
    <w:p w:rsidR="00E75AAC" w:rsidRPr="00E02A38" w:rsidRDefault="00E75AAC" w:rsidP="00E75AAC">
      <w:pPr>
        <w:pStyle w:val="userstory"/>
      </w:pPr>
      <w:r>
        <w:lastRenderedPageBreak/>
        <w:t>Afin de :</w:t>
      </w:r>
      <w:r>
        <w:tab/>
        <w:t>pouvoir estimer les entrées attendues d’un stage.</w:t>
      </w:r>
    </w:p>
    <w:p w:rsidR="008345C2" w:rsidRDefault="008345C2" w:rsidP="008345C2">
      <w:pPr>
        <w:pStyle w:val="Titre2"/>
      </w:pPr>
      <w:r>
        <w:t>Définition</w:t>
      </w:r>
    </w:p>
    <w:p w:rsidR="008345C2" w:rsidRDefault="008345C2" w:rsidP="00DC2F89">
      <w:pPr>
        <w:pStyle w:val="Titre3"/>
      </w:pPr>
      <w:r>
        <w:t>Stage</w:t>
      </w:r>
    </w:p>
    <w:p w:rsidR="008345C2" w:rsidRDefault="008345C2" w:rsidP="008345C2">
      <w:r>
        <w:t>Période de temps nommée qui regroupe les activités d’un stage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Nom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début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fin</w:t>
      </w:r>
    </w:p>
    <w:p w:rsidR="00E80C6A" w:rsidRDefault="00E80C6A" w:rsidP="00DC2F89">
      <w:pPr>
        <w:pStyle w:val="Titre3"/>
      </w:pPr>
      <w:r>
        <w:t>Activité</w:t>
      </w:r>
    </w:p>
    <w:p w:rsidR="00E80C6A" w:rsidRDefault="00E80C6A" w:rsidP="00E80C6A">
      <w:r>
        <w:t>Activité auquel un participant pourra s’inscrire elle est définie par :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Date et heure de début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Durée (en minutes)</w:t>
      </w:r>
    </w:p>
    <w:p w:rsidR="00E80C6A" w:rsidRDefault="00991714" w:rsidP="00E80C6A">
      <w:pPr>
        <w:ind w:left="360"/>
      </w:pPr>
      <w:r>
        <w:t>Le</w:t>
      </w:r>
      <w:r w:rsidR="00E80C6A">
        <w:t xml:space="preserve"> début et la durée doivent définir une période de temps comprise dans la durée du stage.</w:t>
      </w:r>
    </w:p>
    <w:p w:rsidR="00991714" w:rsidRDefault="00991714" w:rsidP="00DC2F89">
      <w:pPr>
        <w:pStyle w:val="Titre3"/>
      </w:pPr>
      <w:r>
        <w:t>Horaire d’un stage</w:t>
      </w:r>
    </w:p>
    <w:p w:rsidR="00991714" w:rsidRDefault="00991714" w:rsidP="00E80C6A">
      <w:pPr>
        <w:ind w:left="360"/>
      </w:pPr>
      <w:r>
        <w:t>Les activités seront affichées dans l’ordre chronologique de début d’activité.</w:t>
      </w:r>
    </w:p>
    <w:p w:rsidR="00991714" w:rsidRDefault="00991714" w:rsidP="00E80C6A">
      <w:pPr>
        <w:ind w:left="360"/>
      </w:pPr>
      <w:r>
        <w:t>L’affichage reprendra dans l’ordre journée par journée l’heure de début l’heure de fin le nom de l’activité suivit entre parenthèse de la durée en minutes de l’activité.</w:t>
      </w:r>
    </w:p>
    <w:p w:rsidR="00DA6401" w:rsidRDefault="00DA6401" w:rsidP="00DC2F89">
      <w:pPr>
        <w:pStyle w:val="Titre3"/>
      </w:pPr>
      <w:r>
        <w:t>Participants</w:t>
      </w:r>
    </w:p>
    <w:p w:rsidR="00DA6401" w:rsidRDefault="00DA6401" w:rsidP="00DA6401">
      <w:r>
        <w:t>Personne reconnue comme participante à au moins un stage :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Prénom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Nom de famille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du cl</w:t>
      </w:r>
      <w:r w:rsidR="00DC2F89">
        <w:t>ub (optionnel)</w:t>
      </w:r>
    </w:p>
    <w:p w:rsidR="00DA6401" w:rsidRDefault="00DC2F89" w:rsidP="00DA6401">
      <w:pPr>
        <w:pStyle w:val="Paragraphedeliste"/>
        <w:numPr>
          <w:ilvl w:val="0"/>
          <w:numId w:val="7"/>
        </w:numPr>
      </w:pPr>
      <w:r>
        <w:t>Adresse mail (optionnel)</w:t>
      </w:r>
    </w:p>
    <w:p w:rsidR="00984E65" w:rsidRDefault="00984E65" w:rsidP="00984E65">
      <w:pPr>
        <w:pStyle w:val="Titre3"/>
      </w:pPr>
      <w:r>
        <w:t>Tarif</w:t>
      </w:r>
    </w:p>
    <w:p w:rsidR="00984E65" w:rsidRDefault="00991BC1" w:rsidP="00984E65">
      <w:r>
        <w:t>Un Tarif est une fonction de calcule d’un prix à partir de la liste des activités d’un stage.</w:t>
      </w:r>
    </w:p>
    <w:p w:rsidR="00991BC1" w:rsidRDefault="00991BC1" w:rsidP="00984E65">
      <w:r>
        <w:t xml:space="preserve">Les fonctions seront </w:t>
      </w:r>
      <w:proofErr w:type="gramStart"/>
      <w:r>
        <w:t>écrite</w:t>
      </w:r>
      <w:proofErr w:type="gramEnd"/>
      <w:r>
        <w:t xml:space="preserve"> en java et pourront être affectée en fonction d’une catégorie de participant.</w:t>
      </w:r>
    </w:p>
    <w:p w:rsidR="00991BC1" w:rsidRDefault="00991BC1" w:rsidP="00984E65">
      <w:r>
        <w:t>Par exemple :</w:t>
      </w:r>
    </w:p>
    <w:p w:rsidR="00991BC1" w:rsidRDefault="00991BC1" w:rsidP="00991BC1">
      <w:pPr>
        <w:pStyle w:val="Paragraphedeliste"/>
        <w:numPr>
          <w:ilvl w:val="0"/>
          <w:numId w:val="9"/>
        </w:numPr>
      </w:pPr>
      <w:r>
        <w:t>Le tarif normal</w:t>
      </w:r>
    </w:p>
    <w:p w:rsidR="00991BC1" w:rsidRDefault="00991BC1" w:rsidP="00991BC1">
      <w:pPr>
        <w:pStyle w:val="Paragraphedeliste"/>
        <w:numPr>
          <w:ilvl w:val="0"/>
          <w:numId w:val="9"/>
        </w:numPr>
      </w:pPr>
      <w:r>
        <w:t>Le tarif chômeur</w:t>
      </w:r>
      <w:bookmarkStart w:id="0" w:name="_GoBack"/>
      <w:bookmarkEnd w:id="0"/>
    </w:p>
    <w:p w:rsidR="00991BC1" w:rsidRDefault="00991BC1" w:rsidP="00991BC1">
      <w:pPr>
        <w:pStyle w:val="Paragraphedeliste"/>
        <w:numPr>
          <w:ilvl w:val="0"/>
          <w:numId w:val="9"/>
        </w:numPr>
      </w:pPr>
      <w:r>
        <w:t>Le tarif enseignant</w:t>
      </w:r>
    </w:p>
    <w:p w:rsidR="00991BC1" w:rsidRDefault="00991BC1" w:rsidP="00991BC1">
      <w:pPr>
        <w:pStyle w:val="Paragraphedeliste"/>
        <w:numPr>
          <w:ilvl w:val="0"/>
          <w:numId w:val="9"/>
        </w:numPr>
      </w:pPr>
      <w:r>
        <w:t>Le tarif couple</w:t>
      </w:r>
    </w:p>
    <w:p w:rsidR="00991BC1" w:rsidRPr="00984E65" w:rsidRDefault="00991BC1" w:rsidP="00991BC1">
      <w:pPr>
        <w:pStyle w:val="Paragraphedeliste"/>
        <w:numPr>
          <w:ilvl w:val="0"/>
          <w:numId w:val="9"/>
        </w:numPr>
      </w:pPr>
      <w:r>
        <w:t>...</w:t>
      </w:r>
    </w:p>
    <w:p w:rsidR="00991714" w:rsidRDefault="00991714" w:rsidP="00991714">
      <w:pPr>
        <w:pStyle w:val="Titre2"/>
      </w:pPr>
      <w:r>
        <w:t>Ecran exemple</w:t>
      </w:r>
      <w:r w:rsidR="00DC22FD">
        <w:t>s</w:t>
      </w:r>
    </w:p>
    <w:p w:rsidR="00991714" w:rsidRDefault="00991714" w:rsidP="00DC2F89">
      <w:pPr>
        <w:pStyle w:val="Titre3"/>
      </w:pPr>
      <w:r>
        <w:t>Horaire de stage</w:t>
      </w:r>
    </w:p>
    <w:p w:rsidR="00991714" w:rsidRDefault="00991714" w:rsidP="00991714">
      <w:r>
        <w:t>Samedi 10 octobre 2020</w:t>
      </w:r>
    </w:p>
    <w:p w:rsidR="00991714" w:rsidRPr="00991714" w:rsidRDefault="00991714" w:rsidP="00991714">
      <w:pPr>
        <w:rPr>
          <w:lang w:val="en-US"/>
        </w:rPr>
      </w:pPr>
      <w:r w:rsidRPr="00991BC1">
        <w:tab/>
      </w:r>
      <w:r w:rsidRPr="00991714">
        <w:rPr>
          <w:lang w:val="en-US"/>
        </w:rPr>
        <w:t>9h00</w:t>
      </w:r>
      <w:r w:rsidR="00475088">
        <w:rPr>
          <w:lang w:val="en-US"/>
        </w:rPr>
        <w:t xml:space="preserve"> - </w:t>
      </w:r>
      <w:r w:rsidRPr="00991714">
        <w:rPr>
          <w:lang w:val="en-US"/>
        </w:rPr>
        <w:t xml:space="preserve">10h45 premier </w:t>
      </w:r>
      <w:proofErr w:type="spellStart"/>
      <w:r w:rsidRPr="00991714">
        <w:rPr>
          <w:lang w:val="en-US"/>
        </w:rPr>
        <w:t>rendory</w:t>
      </w:r>
      <w:proofErr w:type="spellEnd"/>
      <w:r w:rsidRPr="00991714">
        <w:rPr>
          <w:lang w:val="en-US"/>
        </w:rPr>
        <w:t xml:space="preserve"> (105 minutes)</w:t>
      </w:r>
    </w:p>
    <w:p w:rsidR="00991714" w:rsidRPr="00DC22FD" w:rsidRDefault="00991714" w:rsidP="00991714">
      <w:r>
        <w:rPr>
          <w:lang w:val="en-US"/>
        </w:rPr>
        <w:tab/>
      </w:r>
      <w:r w:rsidRPr="00DC22FD">
        <w:t>12h00</w:t>
      </w:r>
      <w:r w:rsidR="00475088" w:rsidRPr="00DC22FD">
        <w:t xml:space="preserve"> </w:t>
      </w:r>
      <w:r w:rsidR="00AA3D63" w:rsidRPr="00DC22FD">
        <w:t>–</w:t>
      </w:r>
      <w:r w:rsidR="00475088" w:rsidRPr="00DC22FD">
        <w:t xml:space="preserve"> </w:t>
      </w:r>
      <w:r w:rsidR="00AA3D63" w:rsidRPr="00DC22FD">
        <w:t>15h00  Démonstration (</w:t>
      </w:r>
      <w:r w:rsidR="00DC22FD" w:rsidRPr="00DC22FD">
        <w:t>180 minutes)</w:t>
      </w:r>
    </w:p>
    <w:p w:rsidR="00DC22FD" w:rsidRPr="00DC22FD" w:rsidRDefault="00DC22FD" w:rsidP="00991714">
      <w:r w:rsidRPr="00DC22FD">
        <w:t>Dimanche 11 octobre 2020</w:t>
      </w:r>
    </w:p>
    <w:p w:rsidR="00DC22FD" w:rsidRDefault="00DC22FD" w:rsidP="00DC22FD">
      <w:r>
        <w:tab/>
      </w:r>
      <w:r w:rsidRPr="00DC22FD">
        <w:t xml:space="preserve">9h00 - 10h45 deuxième </w:t>
      </w:r>
      <w:proofErr w:type="spellStart"/>
      <w:r w:rsidRPr="00DC22FD">
        <w:t>rendory</w:t>
      </w:r>
      <w:proofErr w:type="spellEnd"/>
      <w:r w:rsidRPr="00DC22FD">
        <w:t xml:space="preserve"> (105 minutes)</w:t>
      </w:r>
    </w:p>
    <w:p w:rsidR="00DC22FD" w:rsidRPr="00DC22FD" w:rsidRDefault="00DC22FD" w:rsidP="00DC22FD">
      <w:r>
        <w:tab/>
        <w:t>11h00 – 12h30 verre de l’amitié (90 minutes)</w:t>
      </w:r>
    </w:p>
    <w:p w:rsidR="00DC22FD" w:rsidRPr="00DC22FD" w:rsidRDefault="00DC22FD" w:rsidP="00991714"/>
    <w:sectPr w:rsidR="00DC22FD" w:rsidRPr="00DC22FD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4D6" w:rsidRDefault="00E714D6" w:rsidP="00D85D72">
      <w:r>
        <w:separator/>
      </w:r>
    </w:p>
  </w:endnote>
  <w:endnote w:type="continuationSeparator" w:id="0">
    <w:p w:rsidR="00E714D6" w:rsidRDefault="00E714D6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2CBA5830" wp14:editId="03D5FDA9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361915">
        <w:rPr>
          <w:noProof/>
        </w:rPr>
        <w:t>Description du labo.docx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361915">
      <w:rPr>
        <w:noProof/>
      </w:rPr>
      <w:t>12/11/2020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991BC1">
      <w:rPr>
        <w:noProof/>
      </w:rPr>
      <w:t>2</w:t>
    </w:r>
    <w:r w:rsidR="00C211E2" w:rsidRPr="00C0360C">
      <w:fldChar w:fldCharType="end"/>
    </w:r>
    <w:r w:rsidR="00C211E2" w:rsidRPr="00C0360C">
      <w:t>/</w:t>
    </w:r>
    <w:fldSimple w:instr="NUMPAGES  \* Arabic  \* MERGEFORMAT">
      <w:r w:rsidR="00991BC1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4D6" w:rsidRDefault="00E714D6" w:rsidP="00D85D72">
      <w:r>
        <w:separator/>
      </w:r>
    </w:p>
  </w:footnote>
  <w:footnote w:type="continuationSeparator" w:id="0">
    <w:p w:rsidR="00E714D6" w:rsidRDefault="00E714D6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92E7F"/>
    <w:multiLevelType w:val="hybridMultilevel"/>
    <w:tmpl w:val="0840E2A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6E048B"/>
    <w:multiLevelType w:val="hybridMultilevel"/>
    <w:tmpl w:val="B97A11E4"/>
    <w:lvl w:ilvl="0" w:tplc="5224B5C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FA5C3C"/>
    <w:multiLevelType w:val="hybridMultilevel"/>
    <w:tmpl w:val="849E4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6E0CAE"/>
    <w:multiLevelType w:val="hybridMultilevel"/>
    <w:tmpl w:val="54F849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8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061CF"/>
    <w:rsid w:val="00113118"/>
    <w:rsid w:val="001163E8"/>
    <w:rsid w:val="001619C2"/>
    <w:rsid w:val="001E34C9"/>
    <w:rsid w:val="00255084"/>
    <w:rsid w:val="00264731"/>
    <w:rsid w:val="00275F8B"/>
    <w:rsid w:val="002A5BE7"/>
    <w:rsid w:val="00361915"/>
    <w:rsid w:val="003B4739"/>
    <w:rsid w:val="003E39AC"/>
    <w:rsid w:val="00400472"/>
    <w:rsid w:val="00475088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7F7AC0"/>
    <w:rsid w:val="008345C2"/>
    <w:rsid w:val="00871A2F"/>
    <w:rsid w:val="008C1A17"/>
    <w:rsid w:val="008E2AE9"/>
    <w:rsid w:val="009430B3"/>
    <w:rsid w:val="009514A2"/>
    <w:rsid w:val="00972806"/>
    <w:rsid w:val="00984E65"/>
    <w:rsid w:val="00990A93"/>
    <w:rsid w:val="00991714"/>
    <w:rsid w:val="00991BC1"/>
    <w:rsid w:val="00A15DD3"/>
    <w:rsid w:val="00A957C6"/>
    <w:rsid w:val="00AA3D63"/>
    <w:rsid w:val="00AB74CE"/>
    <w:rsid w:val="00AD2B55"/>
    <w:rsid w:val="00B357B2"/>
    <w:rsid w:val="00B40FF2"/>
    <w:rsid w:val="00B73EA2"/>
    <w:rsid w:val="00B95C94"/>
    <w:rsid w:val="00C0360C"/>
    <w:rsid w:val="00C211E2"/>
    <w:rsid w:val="00C57593"/>
    <w:rsid w:val="00C84C7A"/>
    <w:rsid w:val="00CD0759"/>
    <w:rsid w:val="00CD3D03"/>
    <w:rsid w:val="00D3596D"/>
    <w:rsid w:val="00D52592"/>
    <w:rsid w:val="00D85D72"/>
    <w:rsid w:val="00DA6401"/>
    <w:rsid w:val="00DC22FD"/>
    <w:rsid w:val="00DC2F89"/>
    <w:rsid w:val="00DE5761"/>
    <w:rsid w:val="00E02A38"/>
    <w:rsid w:val="00E31FFA"/>
    <w:rsid w:val="00E62173"/>
    <w:rsid w:val="00E714D6"/>
    <w:rsid w:val="00E75AAC"/>
    <w:rsid w:val="00E80C6A"/>
    <w:rsid w:val="00EB752E"/>
    <w:rsid w:val="00EF5FD6"/>
    <w:rsid w:val="00F02DAE"/>
    <w:rsid w:val="00F142E0"/>
    <w:rsid w:val="00FA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A38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02A38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2A3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2A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02A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E02A38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E02A38"/>
  </w:style>
  <w:style w:type="character" w:customStyle="1" w:styleId="Titre1Car">
    <w:name w:val="Titre 1 Car"/>
    <w:basedOn w:val="Policepardfaut"/>
    <w:link w:val="Titre1"/>
    <w:uiPriority w:val="9"/>
    <w:rsid w:val="00E02A38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02A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E02A3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02A38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02A38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E02A3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E02A38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E02A38"/>
  </w:style>
  <w:style w:type="paragraph" w:styleId="Pieddepage">
    <w:name w:val="footer"/>
    <w:basedOn w:val="Normal"/>
    <w:link w:val="PieddepageCar"/>
    <w:uiPriority w:val="99"/>
    <w:unhideWhenUsed/>
    <w:rsid w:val="00E02A38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E02A38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E02A38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E02A38"/>
  </w:style>
  <w:style w:type="character" w:customStyle="1" w:styleId="PucesCar">
    <w:name w:val="Puces Car"/>
    <w:basedOn w:val="ParagraphedelisteCar"/>
    <w:link w:val="Puces"/>
    <w:rsid w:val="00E02A38"/>
  </w:style>
  <w:style w:type="table" w:styleId="Grilledutableau">
    <w:name w:val="Table Grid"/>
    <w:basedOn w:val="TableauNormal"/>
    <w:uiPriority w:val="39"/>
    <w:rsid w:val="00E02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E02A38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E02A38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E02A38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E02A38"/>
  </w:style>
  <w:style w:type="character" w:customStyle="1" w:styleId="ListepointsCar">
    <w:name w:val="Liste points Car"/>
    <w:basedOn w:val="ParagraphedelisteCar"/>
    <w:link w:val="Listepoints"/>
    <w:rsid w:val="00E02A38"/>
  </w:style>
  <w:style w:type="character" w:styleId="Lienhypertexte">
    <w:name w:val="Hyperlink"/>
    <w:basedOn w:val="Policepardfaut"/>
    <w:uiPriority w:val="99"/>
    <w:unhideWhenUsed/>
    <w:rsid w:val="00E02A38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E02A3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E02A3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E02A38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E02A38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A38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02A38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2A3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2A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02A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E02A38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E02A38"/>
  </w:style>
  <w:style w:type="character" w:customStyle="1" w:styleId="Titre1Car">
    <w:name w:val="Titre 1 Car"/>
    <w:basedOn w:val="Policepardfaut"/>
    <w:link w:val="Titre1"/>
    <w:uiPriority w:val="9"/>
    <w:rsid w:val="00E02A38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02A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E02A3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02A38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02A38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E02A3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E02A38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E02A38"/>
  </w:style>
  <w:style w:type="paragraph" w:styleId="Pieddepage">
    <w:name w:val="footer"/>
    <w:basedOn w:val="Normal"/>
    <w:link w:val="PieddepageCar"/>
    <w:uiPriority w:val="99"/>
    <w:unhideWhenUsed/>
    <w:rsid w:val="00E02A38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E02A38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E02A38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E02A38"/>
  </w:style>
  <w:style w:type="character" w:customStyle="1" w:styleId="PucesCar">
    <w:name w:val="Puces Car"/>
    <w:basedOn w:val="ParagraphedelisteCar"/>
    <w:link w:val="Puces"/>
    <w:rsid w:val="00E02A38"/>
  </w:style>
  <w:style w:type="table" w:styleId="Grilledutableau">
    <w:name w:val="Table Grid"/>
    <w:basedOn w:val="TableauNormal"/>
    <w:uiPriority w:val="39"/>
    <w:rsid w:val="00E02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E02A38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E02A38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E02A38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E02A38"/>
  </w:style>
  <w:style w:type="character" w:customStyle="1" w:styleId="ListepointsCar">
    <w:name w:val="Liste points Car"/>
    <w:basedOn w:val="ParagraphedelisteCar"/>
    <w:link w:val="Listepoints"/>
    <w:rsid w:val="00E02A38"/>
  </w:style>
  <w:style w:type="character" w:styleId="Lienhypertexte">
    <w:name w:val="Hyperlink"/>
    <w:basedOn w:val="Policepardfaut"/>
    <w:uiPriority w:val="99"/>
    <w:unhideWhenUsed/>
    <w:rsid w:val="00E02A38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E02A3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E02A3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E02A38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E02A38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C622E" w:rsidRDefault="007A1FE3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E3"/>
    <w:rsid w:val="000C622E"/>
    <w:rsid w:val="002E33CC"/>
    <w:rsid w:val="00762C78"/>
    <w:rsid w:val="007A1FE3"/>
    <w:rsid w:val="00E6284D"/>
    <w:rsid w:val="00FC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4848</TotalTime>
  <Pages>2</Pages>
  <Words>529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2</cp:revision>
  <cp:lastPrinted>2020-11-12T06:27:00Z</cp:lastPrinted>
  <dcterms:created xsi:type="dcterms:W3CDTF">2020-11-09T07:32:00Z</dcterms:created>
  <dcterms:modified xsi:type="dcterms:W3CDTF">2020-11-13T07:21:00Z</dcterms:modified>
</cp:coreProperties>
</file>